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1902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6AA63665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b/>
          <w:lang w:val="es-ES"/>
        </w:rPr>
      </w:pPr>
      <w:r w:rsidRPr="00312F7F">
        <w:rPr>
          <w:rFonts w:ascii="Arial" w:hAnsi="Arial" w:cs="Arial"/>
          <w:b/>
          <w:lang w:val="es-ES"/>
        </w:rPr>
        <w:t>ANEXO 1</w:t>
      </w:r>
    </w:p>
    <w:p w14:paraId="0581A446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b/>
          <w:lang w:val="es-ES"/>
        </w:rPr>
      </w:pPr>
    </w:p>
    <w:p w14:paraId="5987D444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b/>
          <w:lang w:val="es-ES"/>
        </w:rPr>
      </w:pPr>
      <w:r w:rsidRPr="00312F7F">
        <w:rPr>
          <w:rFonts w:ascii="Arial" w:hAnsi="Arial" w:cs="Arial"/>
          <w:b/>
          <w:lang w:val="es-ES"/>
        </w:rPr>
        <w:t>Declaración responsable a presentar junto al proyecto de instalaciones</w:t>
      </w:r>
    </w:p>
    <w:p w14:paraId="4AE70F71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b/>
          <w:lang w:val="es-ES"/>
        </w:rPr>
      </w:pPr>
    </w:p>
    <w:p w14:paraId="1D483A9E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76FD8DB2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7831DEBF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D/Dª</w:t>
      </w:r>
      <w:r w:rsidR="00EC314D">
        <w:rPr>
          <w:rFonts w:ascii="Arial" w:hAnsi="Arial" w:cs="Arial"/>
          <w:lang w:val="es-ES"/>
        </w:rPr>
        <w:t xml:space="preserve"> {{nombre}}</w:t>
      </w:r>
      <w:r w:rsidRPr="00312F7F">
        <w:rPr>
          <w:rFonts w:ascii="Arial" w:hAnsi="Arial" w:cs="Arial"/>
          <w:lang w:val="es-ES"/>
        </w:rPr>
        <w:t xml:space="preserve"> con D.N.I. nº </w:t>
      </w:r>
      <w:r w:rsidR="00EC314D">
        <w:rPr>
          <w:rFonts w:ascii="Arial" w:hAnsi="Arial" w:cs="Arial"/>
          <w:lang w:val="es-ES"/>
        </w:rPr>
        <w:t>{{dni}}</w:t>
      </w:r>
      <w:r w:rsidRPr="00312F7F">
        <w:rPr>
          <w:rFonts w:ascii="Arial" w:hAnsi="Arial" w:cs="Arial"/>
          <w:lang w:val="es-ES"/>
        </w:rPr>
        <w:t xml:space="preserve">, y domicilio a efecto de notificaciones en </w:t>
      </w:r>
      <w:r w:rsidR="00EC314D">
        <w:rPr>
          <w:rFonts w:ascii="Arial" w:hAnsi="Arial" w:cs="Arial"/>
          <w:lang w:val="es-ES"/>
        </w:rPr>
        <w:t>{{direccion}}</w:t>
      </w:r>
      <w:r w:rsidRPr="00312F7F">
        <w:rPr>
          <w:rFonts w:ascii="Arial" w:hAnsi="Arial" w:cs="Arial"/>
          <w:lang w:val="es-ES"/>
        </w:rPr>
        <w:t xml:space="preserve"> declara bajo su responsabilidad, en la fecha de elaboración y firma del proyecto que acompaña al presente escrito y cuya referencia se indica a continuación:</w:t>
      </w:r>
    </w:p>
    <w:p w14:paraId="2C3B339C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lang w:val="es-ES"/>
        </w:rPr>
      </w:pPr>
    </w:p>
    <w:p w14:paraId="7637A2A3" w14:textId="77777777" w:rsidR="00F51E33" w:rsidRPr="00312F7F" w:rsidRDefault="00F51E33" w:rsidP="00F51E33">
      <w:pPr>
        <w:numPr>
          <w:ilvl w:val="2"/>
          <w:numId w:val="4"/>
        </w:numPr>
        <w:tabs>
          <w:tab w:val="clear" w:pos="2340"/>
          <w:tab w:val="num" w:pos="851"/>
        </w:tabs>
        <w:ind w:left="851" w:hanging="284"/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 xml:space="preserve">Que estaba en posesión de la titulación de </w:t>
      </w:r>
      <w:r w:rsidR="00EC314D">
        <w:rPr>
          <w:rFonts w:ascii="Arial" w:hAnsi="Arial" w:cs="Arial"/>
          <w:lang w:val="es-ES"/>
        </w:rPr>
        <w:t>{{titulacion}}</w:t>
      </w:r>
      <w:r w:rsidR="00B42E4A">
        <w:rPr>
          <w:rFonts w:ascii="Arial" w:hAnsi="Arial" w:cs="Arial"/>
          <w:lang w:val="es-ES"/>
        </w:rPr>
        <w:t xml:space="preserve"> expedida por </w:t>
      </w:r>
      <w:smartTag w:uri="urn:schemas-microsoft-com:office:smarttags" w:element="PersonName">
        <w:smartTagPr>
          <w:attr w:name="ProductID" w:val="la Universidad"/>
        </w:smartTagPr>
        <w:r w:rsidR="00B42E4A">
          <w:rPr>
            <w:rFonts w:ascii="Arial" w:hAnsi="Arial" w:cs="Arial"/>
            <w:lang w:val="es-ES"/>
          </w:rPr>
          <w:t>la U</w:t>
        </w:r>
        <w:r w:rsidRPr="00312F7F">
          <w:rPr>
            <w:rFonts w:ascii="Arial" w:hAnsi="Arial" w:cs="Arial"/>
            <w:lang w:val="es-ES"/>
          </w:rPr>
          <w:t>niversidad</w:t>
        </w:r>
      </w:smartTag>
      <w:r w:rsidRPr="00312F7F">
        <w:rPr>
          <w:rFonts w:ascii="Arial" w:hAnsi="Arial" w:cs="Arial"/>
          <w:lang w:val="es-ES"/>
        </w:rPr>
        <w:t xml:space="preserve"> </w:t>
      </w:r>
      <w:r w:rsidR="00EC314D">
        <w:rPr>
          <w:rFonts w:ascii="Arial" w:hAnsi="Arial" w:cs="Arial"/>
          <w:lang w:val="es-ES"/>
        </w:rPr>
        <w:t>{{universidad}}</w:t>
      </w:r>
    </w:p>
    <w:p w14:paraId="4F67458B" w14:textId="77777777" w:rsidR="00F51E33" w:rsidRPr="00312F7F" w:rsidRDefault="00F51E33" w:rsidP="00F51E33">
      <w:pPr>
        <w:numPr>
          <w:ilvl w:val="2"/>
          <w:numId w:val="4"/>
        </w:numPr>
        <w:tabs>
          <w:tab w:val="clear" w:pos="2340"/>
          <w:tab w:val="num" w:pos="851"/>
        </w:tabs>
        <w:ind w:left="851" w:hanging="284"/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Que dicha titulación le otorga la competencia legal suficiente para la redacción del proyecto indicado.</w:t>
      </w:r>
    </w:p>
    <w:p w14:paraId="47E3C8ED" w14:textId="77777777" w:rsidR="00F51E33" w:rsidRDefault="00F51E33" w:rsidP="00F51E33">
      <w:pPr>
        <w:numPr>
          <w:ilvl w:val="2"/>
          <w:numId w:val="4"/>
        </w:numPr>
        <w:tabs>
          <w:tab w:val="clear" w:pos="2340"/>
          <w:tab w:val="num" w:pos="851"/>
        </w:tabs>
        <w:ind w:left="851" w:hanging="284"/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 xml:space="preserve">Que se encontraba colegiado con el número </w:t>
      </w:r>
      <w:r w:rsidR="00EC314D">
        <w:rPr>
          <w:rFonts w:ascii="Arial" w:hAnsi="Arial" w:cs="Arial"/>
          <w:lang w:val="es-ES"/>
        </w:rPr>
        <w:t>{{colegiado}}</w:t>
      </w:r>
      <w:r w:rsidRPr="00312F7F">
        <w:rPr>
          <w:rFonts w:ascii="Arial" w:hAnsi="Arial" w:cs="Arial"/>
          <w:lang w:val="es-ES"/>
        </w:rPr>
        <w:t xml:space="preserve"> en el Colegio </w:t>
      </w:r>
      <w:r w:rsidR="00EC314D">
        <w:rPr>
          <w:rFonts w:ascii="Arial" w:hAnsi="Arial" w:cs="Arial"/>
          <w:lang w:val="es-ES"/>
        </w:rPr>
        <w:t>{{colegio}}</w:t>
      </w:r>
    </w:p>
    <w:p w14:paraId="08A0075D" w14:textId="77777777" w:rsidR="00F51E33" w:rsidRPr="00312F7F" w:rsidRDefault="00F51E33" w:rsidP="00F51E33">
      <w:pPr>
        <w:numPr>
          <w:ilvl w:val="2"/>
          <w:numId w:val="4"/>
        </w:numPr>
        <w:tabs>
          <w:tab w:val="clear" w:pos="2340"/>
          <w:tab w:val="num" w:pos="851"/>
        </w:tabs>
        <w:ind w:left="851" w:hanging="284"/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Que no se encontraba inhabilitado para el ejercicio de la profesión.</w:t>
      </w:r>
    </w:p>
    <w:p w14:paraId="7E473766" w14:textId="77777777" w:rsidR="00F51E33" w:rsidRPr="00312F7F" w:rsidRDefault="00F51E33" w:rsidP="00F51E33">
      <w:pPr>
        <w:numPr>
          <w:ilvl w:val="2"/>
          <w:numId w:val="4"/>
        </w:numPr>
        <w:tabs>
          <w:tab w:val="clear" w:pos="2340"/>
          <w:tab w:val="num" w:pos="851"/>
        </w:tabs>
        <w:ind w:left="851" w:hanging="284"/>
        <w:jc w:val="both"/>
        <w:outlineLvl w:val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Que conoce la responsabilidad civil derivada de la ejecución del proyecto</w:t>
      </w:r>
    </w:p>
    <w:p w14:paraId="0D25423D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b/>
          <w:lang w:val="es-ES"/>
        </w:rPr>
      </w:pPr>
    </w:p>
    <w:p w14:paraId="696ACD23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b/>
          <w:lang w:val="es-ES"/>
        </w:rPr>
      </w:pPr>
      <w:r w:rsidRPr="00312F7F">
        <w:rPr>
          <w:rFonts w:ascii="Arial" w:hAnsi="Arial" w:cs="Arial"/>
          <w:b/>
          <w:lang w:val="es-ES"/>
        </w:rPr>
        <w:t>Proyecto afectado:</w:t>
      </w:r>
    </w:p>
    <w:p w14:paraId="414CB3A5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lang w:val="es-ES"/>
        </w:rPr>
      </w:pPr>
    </w:p>
    <w:p w14:paraId="3694AB6A" w14:textId="77777777" w:rsidR="00F51E33" w:rsidRPr="00312F7F" w:rsidRDefault="00F51E33" w:rsidP="00F51E33">
      <w:pPr>
        <w:numPr>
          <w:ilvl w:val="0"/>
          <w:numId w:val="3"/>
        </w:numPr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Tipo de instalación:</w:t>
      </w:r>
      <w:r w:rsidR="00EC314D">
        <w:rPr>
          <w:rFonts w:ascii="Arial" w:hAnsi="Arial" w:cs="Arial"/>
          <w:lang w:val="es-ES"/>
        </w:rPr>
        <w:t xml:space="preserve"> PROYECTO DE REFORMA DE VEHÍCULOS</w:t>
      </w:r>
    </w:p>
    <w:p w14:paraId="0080DF9F" w14:textId="11FBBDE8" w:rsidR="00E73284" w:rsidRPr="003B3583" w:rsidRDefault="00F51E33" w:rsidP="003B3583">
      <w:pPr>
        <w:numPr>
          <w:ilvl w:val="0"/>
          <w:numId w:val="3"/>
        </w:numPr>
        <w:jc w:val="both"/>
        <w:outlineLvl w:val="0"/>
        <w:rPr>
          <w:rFonts w:ascii="Arial" w:hAnsi="Arial" w:cs="Arial"/>
          <w:lang w:val="es-ES"/>
        </w:rPr>
      </w:pPr>
      <w:r w:rsidRPr="003B3583">
        <w:rPr>
          <w:rFonts w:ascii="Arial" w:hAnsi="Arial" w:cs="Arial"/>
          <w:lang w:val="es-ES"/>
        </w:rPr>
        <w:t>Título del proyecto:</w:t>
      </w:r>
      <w:r w:rsidR="00EC314D" w:rsidRPr="003B3583">
        <w:rPr>
          <w:rFonts w:ascii="Arial" w:hAnsi="Arial" w:cs="Arial"/>
          <w:lang w:val="es-ES"/>
        </w:rPr>
        <w:t xml:space="preserve"> PROYECTO TECNICO DE REFORMAS DE VEHÍCULO</w:t>
      </w:r>
      <w:r w:rsidR="00982FB5" w:rsidRPr="003B3583">
        <w:rPr>
          <w:rFonts w:ascii="Arial" w:hAnsi="Arial" w:cs="Arial"/>
          <w:lang w:val="es-ES"/>
        </w:rPr>
        <w:t xml:space="preserve"> (</w:t>
      </w:r>
      <w:r w:rsidR="00BC6215">
        <w:rPr>
          <w:rFonts w:ascii="Arial" w:hAnsi="Arial" w:cs="Arial"/>
          <w:lang w:val="es-ES"/>
        </w:rPr>
        <w:t>{{REFPROY}}</w:t>
      </w:r>
      <w:r w:rsidR="00982FB5" w:rsidRPr="003B3583">
        <w:rPr>
          <w:rFonts w:ascii="Arial" w:hAnsi="Arial" w:cs="Arial"/>
          <w:lang w:val="es-ES"/>
        </w:rPr>
        <w:t xml:space="preserve">) </w:t>
      </w:r>
      <w:r w:rsidR="00E73284" w:rsidRPr="003B3583">
        <w:rPr>
          <w:rFonts w:ascii="Arial" w:hAnsi="Arial" w:cs="Arial"/>
          <w:lang w:val="es-ES"/>
        </w:rPr>
        <w:t xml:space="preserve">MARCA </w:t>
      </w:r>
      <w:r w:rsidR="003B3583" w:rsidRPr="003B3583">
        <w:rPr>
          <w:rFonts w:ascii="Arial" w:hAnsi="Arial" w:cs="Arial"/>
          <w:lang w:val="es-ES"/>
        </w:rPr>
        <w:t xml:space="preserve">{{marca}} </w:t>
      </w:r>
      <w:r w:rsidR="00E73284" w:rsidRPr="003B3583">
        <w:rPr>
          <w:rFonts w:ascii="Arial" w:hAnsi="Arial" w:cs="Arial"/>
          <w:lang w:val="es-ES"/>
        </w:rPr>
        <w:t>MODELO</w:t>
      </w:r>
      <w:r w:rsidR="003B3583" w:rsidRPr="003B3583">
        <w:rPr>
          <w:rFonts w:ascii="Arial" w:hAnsi="Arial" w:cs="Arial"/>
          <w:lang w:val="es-ES"/>
        </w:rPr>
        <w:t xml:space="preserve"> {{modelo}} </w:t>
      </w:r>
      <w:r w:rsidR="00E73284" w:rsidRPr="003B3583">
        <w:rPr>
          <w:rFonts w:ascii="Arial" w:hAnsi="Arial" w:cs="Arial"/>
          <w:lang w:val="es-ES"/>
        </w:rPr>
        <w:t>VIN</w:t>
      </w:r>
      <w:r w:rsidR="003B3583" w:rsidRPr="003B3583">
        <w:rPr>
          <w:rFonts w:ascii="Arial" w:hAnsi="Arial" w:cs="Arial"/>
          <w:lang w:val="es-ES"/>
        </w:rPr>
        <w:t xml:space="preserve"> {{vin}}</w:t>
      </w:r>
    </w:p>
    <w:p w14:paraId="6B0F8FA1" w14:textId="05E8E5A2" w:rsidR="00F51E33" w:rsidRPr="00E73284" w:rsidRDefault="00F51E33" w:rsidP="00F51E33">
      <w:pPr>
        <w:numPr>
          <w:ilvl w:val="0"/>
          <w:numId w:val="3"/>
        </w:numPr>
        <w:jc w:val="both"/>
        <w:outlineLvl w:val="0"/>
        <w:rPr>
          <w:rFonts w:ascii="Arial" w:hAnsi="Arial" w:cs="Arial"/>
          <w:lang w:val="es-ES"/>
        </w:rPr>
      </w:pPr>
      <w:r w:rsidRPr="00E73284">
        <w:rPr>
          <w:rFonts w:ascii="Arial" w:hAnsi="Arial" w:cs="Arial"/>
          <w:lang w:val="es-ES"/>
        </w:rPr>
        <w:t xml:space="preserve">Fecha de firma del proyecto: </w:t>
      </w:r>
      <w:r w:rsidR="00BC6215">
        <w:rPr>
          <w:rFonts w:ascii="Arial" w:hAnsi="Arial" w:cs="Arial"/>
          <w:lang w:val="es-ES"/>
        </w:rPr>
        <w:t>{{fecha}}</w:t>
      </w:r>
    </w:p>
    <w:p w14:paraId="4F060E85" w14:textId="77777777" w:rsidR="00982FB5" w:rsidRPr="00982FB5" w:rsidRDefault="00982FB5" w:rsidP="00982FB5">
      <w:pPr>
        <w:ind w:left="360"/>
        <w:jc w:val="both"/>
        <w:outlineLvl w:val="0"/>
        <w:rPr>
          <w:rFonts w:ascii="Arial" w:hAnsi="Arial" w:cs="Arial"/>
          <w:lang w:val="es-ES"/>
        </w:rPr>
      </w:pPr>
    </w:p>
    <w:p w14:paraId="3667F370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lang w:val="es-ES"/>
        </w:rPr>
      </w:pPr>
    </w:p>
    <w:p w14:paraId="4CF2D179" w14:textId="627A763C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 xml:space="preserve">Murcia, </w:t>
      </w:r>
      <w:r w:rsidR="00BC6215">
        <w:rPr>
          <w:rFonts w:ascii="Arial" w:hAnsi="Arial" w:cs="Arial"/>
          <w:lang w:val="es-ES"/>
        </w:rPr>
        <w:t>{{fecha}}</w:t>
      </w:r>
    </w:p>
    <w:p w14:paraId="1A5AFB3B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2F64CBF8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48F1B226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7B4C3976" w14:textId="77777777" w:rsidR="00F51E33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36456605" w14:textId="77777777" w:rsidR="00982FB5" w:rsidRPr="00312F7F" w:rsidRDefault="00982FB5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1F6794ED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63C90A08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Fdo.:</w:t>
      </w:r>
      <w:r w:rsidR="00EC314D">
        <w:rPr>
          <w:rFonts w:ascii="Arial" w:hAnsi="Arial" w:cs="Arial"/>
          <w:lang w:val="es-ES"/>
        </w:rPr>
        <w:t xml:space="preserve"> {{nombre}}</w:t>
      </w:r>
    </w:p>
    <w:p w14:paraId="3292CF1E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45206F31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b/>
          <w:lang w:val="es-ES"/>
        </w:rPr>
      </w:pPr>
      <w:r w:rsidRPr="00312F7F">
        <w:rPr>
          <w:rFonts w:ascii="Arial" w:hAnsi="Arial" w:cs="Arial"/>
          <w:lang w:val="es-ES"/>
        </w:rPr>
        <w:br w:type="page"/>
      </w:r>
      <w:r w:rsidRPr="00312F7F">
        <w:rPr>
          <w:rFonts w:ascii="Arial" w:hAnsi="Arial" w:cs="Arial"/>
          <w:b/>
          <w:lang w:val="es-ES"/>
        </w:rPr>
        <w:lastRenderedPageBreak/>
        <w:t>ANEXO 2</w:t>
      </w:r>
    </w:p>
    <w:p w14:paraId="0856749C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b/>
          <w:lang w:val="es-ES"/>
        </w:rPr>
      </w:pPr>
    </w:p>
    <w:p w14:paraId="77C434EC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b/>
          <w:lang w:val="es-ES"/>
        </w:rPr>
      </w:pPr>
      <w:r w:rsidRPr="00312F7F">
        <w:rPr>
          <w:rFonts w:ascii="Arial" w:hAnsi="Arial" w:cs="Arial"/>
          <w:b/>
          <w:lang w:val="es-ES"/>
        </w:rPr>
        <w:t>Declaración responsable a presentar junto al certificado de dirección de obra</w:t>
      </w:r>
    </w:p>
    <w:p w14:paraId="3D2F410A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b/>
          <w:lang w:val="es-ES"/>
        </w:rPr>
      </w:pPr>
    </w:p>
    <w:p w14:paraId="58DEE77C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7A636B7E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531FACBF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D/Dª</w:t>
      </w:r>
      <w:r w:rsidR="003F671C">
        <w:rPr>
          <w:rFonts w:ascii="Arial" w:hAnsi="Arial" w:cs="Arial"/>
          <w:lang w:val="es-ES"/>
        </w:rPr>
        <w:t xml:space="preserve"> {{nombre}}</w:t>
      </w:r>
      <w:r w:rsidRPr="00312F7F">
        <w:rPr>
          <w:rFonts w:ascii="Arial" w:hAnsi="Arial" w:cs="Arial"/>
          <w:lang w:val="es-ES"/>
        </w:rPr>
        <w:t xml:space="preserve"> con D.N.I. nº </w:t>
      </w:r>
      <w:r w:rsidR="003F671C">
        <w:rPr>
          <w:rFonts w:ascii="Arial" w:hAnsi="Arial" w:cs="Arial"/>
          <w:lang w:val="es-ES"/>
        </w:rPr>
        <w:t>{{dni}}</w:t>
      </w:r>
      <w:r w:rsidRPr="00312F7F">
        <w:rPr>
          <w:rFonts w:ascii="Arial" w:hAnsi="Arial" w:cs="Arial"/>
          <w:lang w:val="es-ES"/>
        </w:rPr>
        <w:t xml:space="preserve">, y domicilio a efecto de notificaciones en </w:t>
      </w:r>
      <w:r w:rsidR="003F671C">
        <w:rPr>
          <w:rFonts w:ascii="Arial" w:hAnsi="Arial" w:cs="Arial"/>
          <w:lang w:val="es-ES"/>
        </w:rPr>
        <w:t>{{direccion}}</w:t>
      </w:r>
      <w:r w:rsidRPr="00312F7F">
        <w:rPr>
          <w:rFonts w:ascii="Arial" w:hAnsi="Arial" w:cs="Arial"/>
          <w:lang w:val="es-ES"/>
        </w:rPr>
        <w:t xml:space="preserve"> declara bajo su responsabilidad que </w:t>
      </w:r>
      <w:r w:rsidR="003F671C">
        <w:rPr>
          <w:rFonts w:ascii="Arial" w:hAnsi="Arial" w:cs="Arial"/>
          <w:lang w:val="es-ES"/>
        </w:rPr>
        <w:t>en la</w:t>
      </w:r>
      <w:r w:rsidRPr="00312F7F">
        <w:rPr>
          <w:rFonts w:ascii="Arial" w:hAnsi="Arial" w:cs="Arial"/>
          <w:lang w:val="es-ES"/>
        </w:rPr>
        <w:t xml:space="preserve"> fecha de elaboración y firma del certificado de dirección de obra que acompaña al presente escrito,</w:t>
      </w:r>
      <w:r>
        <w:rPr>
          <w:rFonts w:ascii="Arial" w:hAnsi="Arial" w:cs="Arial"/>
          <w:lang w:val="es-ES"/>
        </w:rPr>
        <w:t xml:space="preserve"> </w:t>
      </w:r>
      <w:r w:rsidRPr="00312F7F">
        <w:rPr>
          <w:rFonts w:ascii="Arial" w:hAnsi="Arial" w:cs="Arial"/>
          <w:lang w:val="es-ES"/>
        </w:rPr>
        <w:t>correspondiente al proyecto cuya referencia se indica a continuación:</w:t>
      </w:r>
    </w:p>
    <w:p w14:paraId="0132EB7D" w14:textId="77777777" w:rsidR="00F51E33" w:rsidRPr="00312F7F" w:rsidRDefault="00F51E33" w:rsidP="00F51E33">
      <w:pPr>
        <w:tabs>
          <w:tab w:val="num" w:pos="851"/>
        </w:tabs>
        <w:jc w:val="both"/>
        <w:outlineLvl w:val="0"/>
        <w:rPr>
          <w:rFonts w:ascii="Arial" w:hAnsi="Arial" w:cs="Arial"/>
          <w:lang w:val="es-ES"/>
        </w:rPr>
      </w:pPr>
    </w:p>
    <w:p w14:paraId="1980D48F" w14:textId="77777777" w:rsidR="00F51E33" w:rsidRPr="00312F7F" w:rsidRDefault="00F51E33" w:rsidP="00F51E33">
      <w:pPr>
        <w:numPr>
          <w:ilvl w:val="0"/>
          <w:numId w:val="5"/>
        </w:numPr>
        <w:tabs>
          <w:tab w:val="num" w:pos="851"/>
        </w:tabs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 xml:space="preserve">Que estaba en posesión de la titulación de </w:t>
      </w:r>
      <w:r w:rsidR="003F671C">
        <w:rPr>
          <w:rFonts w:ascii="Arial" w:hAnsi="Arial" w:cs="Arial"/>
          <w:lang w:val="es-ES"/>
        </w:rPr>
        <w:t>{{titulacion}}</w:t>
      </w:r>
      <w:r w:rsidRPr="00312F7F">
        <w:rPr>
          <w:rFonts w:ascii="Arial" w:hAnsi="Arial" w:cs="Arial"/>
          <w:lang w:val="es-ES"/>
        </w:rPr>
        <w:t xml:space="preserve"> expedida por la universidad </w:t>
      </w:r>
      <w:r w:rsidR="003F671C">
        <w:rPr>
          <w:rFonts w:ascii="Arial" w:hAnsi="Arial" w:cs="Arial"/>
          <w:lang w:val="es-ES"/>
        </w:rPr>
        <w:t>{{universidad}}</w:t>
      </w:r>
    </w:p>
    <w:p w14:paraId="7E6723A0" w14:textId="77777777" w:rsidR="00F51E33" w:rsidRPr="00312F7F" w:rsidRDefault="00F51E33" w:rsidP="00F51E33">
      <w:pPr>
        <w:numPr>
          <w:ilvl w:val="0"/>
          <w:numId w:val="5"/>
        </w:numPr>
        <w:tabs>
          <w:tab w:val="num" w:pos="851"/>
        </w:tabs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 xml:space="preserve">Que dicha titulación le otorga la competencia legal suficiente para la </w:t>
      </w:r>
      <w:r w:rsidR="00731D29">
        <w:rPr>
          <w:rFonts w:ascii="Arial" w:hAnsi="Arial" w:cs="Arial"/>
          <w:lang w:val="es-ES"/>
        </w:rPr>
        <w:t>firma</w:t>
      </w:r>
      <w:r w:rsidRPr="00312F7F">
        <w:rPr>
          <w:rFonts w:ascii="Arial" w:hAnsi="Arial" w:cs="Arial"/>
          <w:lang w:val="es-ES"/>
        </w:rPr>
        <w:t xml:space="preserve"> del </w:t>
      </w:r>
      <w:r w:rsidR="00731D29">
        <w:rPr>
          <w:rFonts w:ascii="Arial" w:hAnsi="Arial" w:cs="Arial"/>
          <w:lang w:val="es-ES"/>
        </w:rPr>
        <w:t>certificado</w:t>
      </w:r>
      <w:r w:rsidRPr="00312F7F">
        <w:rPr>
          <w:rFonts w:ascii="Arial" w:hAnsi="Arial" w:cs="Arial"/>
          <w:lang w:val="es-ES"/>
        </w:rPr>
        <w:t xml:space="preserve"> indicado.</w:t>
      </w:r>
    </w:p>
    <w:p w14:paraId="55CEA6E0" w14:textId="77777777" w:rsidR="00F51E33" w:rsidRDefault="00F51E33" w:rsidP="00F51E33">
      <w:pPr>
        <w:numPr>
          <w:ilvl w:val="0"/>
          <w:numId w:val="5"/>
        </w:numPr>
        <w:tabs>
          <w:tab w:val="num" w:pos="851"/>
        </w:tabs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 xml:space="preserve">Que se encontraba colegiado con el número </w:t>
      </w:r>
      <w:r w:rsidR="003F671C">
        <w:rPr>
          <w:rFonts w:ascii="Arial" w:hAnsi="Arial" w:cs="Arial"/>
          <w:lang w:val="es-ES"/>
        </w:rPr>
        <w:t>{{colegiado}}</w:t>
      </w:r>
      <w:r w:rsidRPr="00312F7F">
        <w:rPr>
          <w:rFonts w:ascii="Arial" w:hAnsi="Arial" w:cs="Arial"/>
          <w:lang w:val="es-ES"/>
        </w:rPr>
        <w:t xml:space="preserve"> en el Colegio </w:t>
      </w:r>
      <w:r w:rsidR="003F671C">
        <w:rPr>
          <w:rFonts w:ascii="Arial" w:hAnsi="Arial" w:cs="Arial"/>
          <w:lang w:val="es-ES"/>
        </w:rPr>
        <w:t>{{colegio}}</w:t>
      </w:r>
    </w:p>
    <w:p w14:paraId="73E4B743" w14:textId="77777777" w:rsidR="00F51E33" w:rsidRPr="00312F7F" w:rsidRDefault="00F51E33" w:rsidP="00F51E33">
      <w:pPr>
        <w:numPr>
          <w:ilvl w:val="0"/>
          <w:numId w:val="5"/>
        </w:numPr>
        <w:tabs>
          <w:tab w:val="num" w:pos="851"/>
        </w:tabs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Que no se encontraba inhabilitado para el ejercicio  de la profesión.</w:t>
      </w:r>
    </w:p>
    <w:p w14:paraId="28578804" w14:textId="77777777" w:rsidR="00F51E33" w:rsidRPr="00312F7F" w:rsidRDefault="00F51E33" w:rsidP="00F51E33">
      <w:pPr>
        <w:numPr>
          <w:ilvl w:val="0"/>
          <w:numId w:val="5"/>
        </w:numPr>
        <w:tabs>
          <w:tab w:val="num" w:pos="851"/>
        </w:tabs>
        <w:jc w:val="both"/>
        <w:outlineLvl w:val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Que conoce la responsabilidad civil derivada de la </w:t>
      </w:r>
      <w:r w:rsidR="00731D29">
        <w:rPr>
          <w:rFonts w:ascii="Arial" w:hAnsi="Arial" w:cs="Arial"/>
          <w:lang w:val="es-ES"/>
        </w:rPr>
        <w:t>dirección de obra.</w:t>
      </w:r>
    </w:p>
    <w:p w14:paraId="4109D2E7" w14:textId="77777777" w:rsidR="00F51E33" w:rsidRPr="00312F7F" w:rsidRDefault="00F51E33" w:rsidP="00F51E33">
      <w:pPr>
        <w:tabs>
          <w:tab w:val="num" w:pos="851"/>
        </w:tabs>
        <w:ind w:left="567"/>
        <w:jc w:val="both"/>
        <w:outlineLvl w:val="0"/>
        <w:rPr>
          <w:rFonts w:ascii="Arial" w:hAnsi="Arial" w:cs="Arial"/>
          <w:lang w:val="es-ES"/>
        </w:rPr>
      </w:pPr>
    </w:p>
    <w:p w14:paraId="30ECAC67" w14:textId="77777777" w:rsidR="00F51E33" w:rsidRPr="00312F7F" w:rsidRDefault="00F51E33" w:rsidP="00F51E33">
      <w:pPr>
        <w:tabs>
          <w:tab w:val="num" w:pos="851"/>
        </w:tabs>
        <w:ind w:left="567"/>
        <w:jc w:val="both"/>
        <w:outlineLvl w:val="0"/>
        <w:rPr>
          <w:rFonts w:ascii="Arial" w:hAnsi="Arial" w:cs="Arial"/>
          <w:lang w:val="es-ES"/>
        </w:rPr>
      </w:pPr>
    </w:p>
    <w:p w14:paraId="029EC603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b/>
          <w:lang w:val="es-ES"/>
        </w:rPr>
      </w:pPr>
    </w:p>
    <w:p w14:paraId="201F055B" w14:textId="77777777" w:rsidR="00F51E33" w:rsidRPr="00312F7F" w:rsidRDefault="00894E30" w:rsidP="00F51E33">
      <w:pPr>
        <w:jc w:val="both"/>
        <w:outlineLvl w:val="0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Certificado afectado</w:t>
      </w:r>
      <w:r w:rsidR="00F51E33" w:rsidRPr="00312F7F">
        <w:rPr>
          <w:rFonts w:ascii="Arial" w:hAnsi="Arial" w:cs="Arial"/>
          <w:b/>
          <w:lang w:val="es-ES"/>
        </w:rPr>
        <w:t>:</w:t>
      </w:r>
    </w:p>
    <w:p w14:paraId="611D4A9A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lang w:val="es-ES"/>
        </w:rPr>
      </w:pPr>
    </w:p>
    <w:p w14:paraId="3BC3DEEC" w14:textId="77777777" w:rsidR="00F51E33" w:rsidRPr="00312F7F" w:rsidRDefault="00F51E33" w:rsidP="00F51E33">
      <w:pPr>
        <w:numPr>
          <w:ilvl w:val="0"/>
          <w:numId w:val="3"/>
        </w:numPr>
        <w:jc w:val="both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Tipo de instalación:</w:t>
      </w:r>
      <w:r w:rsidR="003F671C">
        <w:rPr>
          <w:rFonts w:ascii="Arial" w:hAnsi="Arial" w:cs="Arial"/>
          <w:lang w:val="es-ES"/>
        </w:rPr>
        <w:t xml:space="preserve"> PROYECTO DE REFORMA DE VEHÍCULOS</w:t>
      </w:r>
    </w:p>
    <w:p w14:paraId="644BC991" w14:textId="7FEE317F" w:rsidR="00BF54BB" w:rsidRDefault="00F51E33" w:rsidP="00B126E0">
      <w:pPr>
        <w:numPr>
          <w:ilvl w:val="0"/>
          <w:numId w:val="3"/>
        </w:numPr>
        <w:jc w:val="both"/>
        <w:outlineLvl w:val="0"/>
        <w:rPr>
          <w:rFonts w:ascii="Arial" w:hAnsi="Arial" w:cs="Arial"/>
          <w:lang w:val="es-ES"/>
        </w:rPr>
      </w:pPr>
      <w:r w:rsidRPr="00CE79BE">
        <w:rPr>
          <w:rFonts w:ascii="Arial" w:hAnsi="Arial" w:cs="Arial"/>
          <w:lang w:val="es-ES"/>
        </w:rPr>
        <w:t>Título del proyecto</w:t>
      </w:r>
      <w:r w:rsidR="00731D29" w:rsidRPr="00CE79BE">
        <w:rPr>
          <w:rFonts w:ascii="Arial" w:hAnsi="Arial" w:cs="Arial"/>
          <w:lang w:val="es-ES"/>
        </w:rPr>
        <w:t>/memoria</w:t>
      </w:r>
      <w:r w:rsidRPr="00CE79BE">
        <w:rPr>
          <w:rFonts w:ascii="Arial" w:hAnsi="Arial" w:cs="Arial"/>
          <w:lang w:val="es-ES"/>
        </w:rPr>
        <w:t>:</w:t>
      </w:r>
      <w:r w:rsidR="003F671C" w:rsidRPr="00CE79BE">
        <w:rPr>
          <w:rFonts w:ascii="Arial" w:hAnsi="Arial" w:cs="Arial"/>
          <w:lang w:val="es-ES"/>
        </w:rPr>
        <w:t xml:space="preserve"> </w:t>
      </w:r>
      <w:r w:rsidR="00CE79BE" w:rsidRPr="00CE79BE">
        <w:rPr>
          <w:rFonts w:ascii="Arial" w:hAnsi="Arial" w:cs="Arial"/>
          <w:lang w:val="es-ES"/>
        </w:rPr>
        <w:t>PROYECTO TECNICO DE REFORMAS DE VEHÍCULO (</w:t>
      </w:r>
      <w:r w:rsidR="00BC6215">
        <w:rPr>
          <w:rFonts w:ascii="Arial" w:hAnsi="Arial" w:cs="Arial"/>
          <w:lang w:val="es-ES"/>
        </w:rPr>
        <w:t>{{REFCERT}}</w:t>
      </w:r>
      <w:r w:rsidR="00CE79BE" w:rsidRPr="00CE79BE">
        <w:rPr>
          <w:rFonts w:ascii="Arial" w:hAnsi="Arial" w:cs="Arial"/>
          <w:lang w:val="es-ES"/>
        </w:rPr>
        <w:t xml:space="preserve">) </w:t>
      </w:r>
      <w:r w:rsidR="003B3583" w:rsidRPr="003B3583">
        <w:rPr>
          <w:rFonts w:ascii="Arial" w:hAnsi="Arial" w:cs="Arial"/>
          <w:lang w:val="es-ES"/>
        </w:rPr>
        <w:t>MARCA {{marca}} MODELO {{modelo}} VIN {{vin}}</w:t>
      </w:r>
    </w:p>
    <w:p w14:paraId="4A80A49B" w14:textId="772E89C5" w:rsidR="00B126E0" w:rsidRPr="00CE79BE" w:rsidRDefault="00F51E33" w:rsidP="00B126E0">
      <w:pPr>
        <w:numPr>
          <w:ilvl w:val="0"/>
          <w:numId w:val="3"/>
        </w:numPr>
        <w:jc w:val="both"/>
        <w:outlineLvl w:val="0"/>
        <w:rPr>
          <w:rFonts w:ascii="Arial" w:hAnsi="Arial" w:cs="Arial"/>
          <w:lang w:val="es-ES"/>
        </w:rPr>
      </w:pPr>
      <w:r w:rsidRPr="00CE79BE">
        <w:rPr>
          <w:rFonts w:ascii="Arial" w:hAnsi="Arial" w:cs="Arial"/>
          <w:lang w:val="es-ES"/>
        </w:rPr>
        <w:t xml:space="preserve">Fecha de firma del </w:t>
      </w:r>
      <w:r w:rsidR="00894E30" w:rsidRPr="00CE79BE">
        <w:rPr>
          <w:rFonts w:ascii="Arial" w:hAnsi="Arial" w:cs="Arial"/>
          <w:lang w:val="es-ES"/>
        </w:rPr>
        <w:t>certificado</w:t>
      </w:r>
      <w:r w:rsidRPr="00CE79BE">
        <w:rPr>
          <w:rFonts w:ascii="Arial" w:hAnsi="Arial" w:cs="Arial"/>
          <w:lang w:val="es-ES"/>
        </w:rPr>
        <w:t xml:space="preserve">: </w:t>
      </w:r>
      <w:r w:rsidR="00BC6215">
        <w:rPr>
          <w:rFonts w:ascii="Arial" w:hAnsi="Arial" w:cs="Arial"/>
          <w:lang w:val="es-ES"/>
        </w:rPr>
        <w:t>{{fecha}}</w:t>
      </w:r>
    </w:p>
    <w:p w14:paraId="44379B7C" w14:textId="77777777" w:rsidR="00F51E33" w:rsidRPr="00B126E0" w:rsidRDefault="00F51E33" w:rsidP="00B126E0">
      <w:pPr>
        <w:ind w:left="360"/>
        <w:jc w:val="both"/>
        <w:outlineLvl w:val="0"/>
        <w:rPr>
          <w:rFonts w:ascii="Arial" w:hAnsi="Arial" w:cs="Arial"/>
          <w:lang w:val="es-ES"/>
        </w:rPr>
      </w:pPr>
    </w:p>
    <w:p w14:paraId="2454C156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lang w:val="es-ES"/>
        </w:rPr>
      </w:pPr>
    </w:p>
    <w:p w14:paraId="6289B930" w14:textId="77777777" w:rsidR="00F51E33" w:rsidRPr="00312F7F" w:rsidRDefault="00F51E33" w:rsidP="00F51E33">
      <w:pPr>
        <w:jc w:val="both"/>
        <w:outlineLvl w:val="0"/>
        <w:rPr>
          <w:rFonts w:ascii="Arial" w:hAnsi="Arial" w:cs="Arial"/>
          <w:lang w:val="es-ES"/>
        </w:rPr>
      </w:pPr>
    </w:p>
    <w:p w14:paraId="58924213" w14:textId="6CD8B274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 xml:space="preserve">Murcia, </w:t>
      </w:r>
      <w:r w:rsidR="00BC6215">
        <w:rPr>
          <w:rFonts w:ascii="Arial" w:hAnsi="Arial" w:cs="Arial"/>
          <w:lang w:val="es-ES"/>
        </w:rPr>
        <w:t>{{fecha}}</w:t>
      </w:r>
    </w:p>
    <w:p w14:paraId="7DFDB25C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08B05D00" w14:textId="77777777" w:rsidR="00F51E33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70EC79ED" w14:textId="77777777" w:rsidR="00506619" w:rsidRDefault="00506619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3B0E6A64" w14:textId="77777777" w:rsidR="00506619" w:rsidRDefault="00506619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33144A62" w14:textId="77777777" w:rsidR="00982FB5" w:rsidRPr="00312F7F" w:rsidRDefault="00982FB5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2C765317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</w:p>
    <w:p w14:paraId="525E69C1" w14:textId="77777777" w:rsidR="00F51E33" w:rsidRPr="00312F7F" w:rsidRDefault="00F51E33" w:rsidP="00F51E33">
      <w:pPr>
        <w:jc w:val="center"/>
        <w:outlineLvl w:val="0"/>
        <w:rPr>
          <w:rFonts w:ascii="Arial" w:hAnsi="Arial" w:cs="Arial"/>
          <w:lang w:val="es-ES"/>
        </w:rPr>
      </w:pPr>
      <w:r w:rsidRPr="00312F7F">
        <w:rPr>
          <w:rFonts w:ascii="Arial" w:hAnsi="Arial" w:cs="Arial"/>
          <w:lang w:val="es-ES"/>
        </w:rPr>
        <w:t>Fdo.:</w:t>
      </w:r>
      <w:r w:rsidR="003F671C">
        <w:rPr>
          <w:rFonts w:ascii="Arial" w:hAnsi="Arial" w:cs="Arial"/>
          <w:lang w:val="es-ES"/>
        </w:rPr>
        <w:t xml:space="preserve"> {{nombre}}</w:t>
      </w:r>
    </w:p>
    <w:p w14:paraId="0B0BE722" w14:textId="77777777" w:rsidR="00E16B54" w:rsidRPr="00B126E0" w:rsidRDefault="00E16B54">
      <w:pPr>
        <w:rPr>
          <w:lang w:val="es-ES"/>
        </w:rPr>
      </w:pPr>
    </w:p>
    <w:sectPr w:rsidR="00E16B54" w:rsidRPr="00B126E0" w:rsidSect="00016B69">
      <w:headerReference w:type="default" r:id="rId7"/>
      <w:footerReference w:type="default" r:id="rId8"/>
      <w:headerReference w:type="first" r:id="rId9"/>
      <w:pgSz w:w="11906" w:h="16838" w:code="9"/>
      <w:pgMar w:top="2268" w:right="1985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E025C" w14:textId="77777777" w:rsidR="00027164" w:rsidRDefault="00027164">
      <w:r>
        <w:separator/>
      </w:r>
    </w:p>
  </w:endnote>
  <w:endnote w:type="continuationSeparator" w:id="0">
    <w:p w14:paraId="03D3EF9F" w14:textId="77777777" w:rsidR="00027164" w:rsidRDefault="00027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BDD06" w14:textId="77777777" w:rsidR="00883895" w:rsidRDefault="00027164">
    <w:pPr>
      <w:pStyle w:val="Piedepgina"/>
    </w:pPr>
    <w:r>
      <w:rPr>
        <w:noProof/>
      </w:rPr>
      <w:pict w14:anchorId="1D015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794.35pt;width:596.15pt;height:58.55pt;z-index:-251657728;mso-position-horizontal-relative:page;mso-position-vertical-relative:page">
          <v:imagedata r:id="rId1" o:title="direc hoja servicio"/>
          <w10:wrap anchorx="page" anchory="page"/>
          <w10:anchorlock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3072E" w14:textId="77777777" w:rsidR="00027164" w:rsidRDefault="00027164">
      <w:r>
        <w:separator/>
      </w:r>
    </w:p>
  </w:footnote>
  <w:footnote w:type="continuationSeparator" w:id="0">
    <w:p w14:paraId="0FC22E54" w14:textId="77777777" w:rsidR="00027164" w:rsidRDefault="00027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1899A" w14:textId="77777777" w:rsidR="00883895" w:rsidRDefault="00027164">
    <w:pPr>
      <w:pStyle w:val="Encabezado"/>
    </w:pPr>
    <w:r>
      <w:rPr>
        <w:noProof/>
      </w:rPr>
      <w:pict w14:anchorId="75641E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569.3pt;height:100.45pt;z-index:-251658752;mso-position-horizontal-relative:page;mso-position-vertical-relative:page">
          <v:imagedata r:id="rId1" o:title="Dir%20Gen%20Industria%20bn"/>
          <w10:wrap anchorx="page" anchory="page"/>
          <w10:anchorlock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1DE0" w14:textId="77777777" w:rsidR="00883895" w:rsidRDefault="00027164">
    <w:pPr>
      <w:pStyle w:val="Encabezado"/>
    </w:pPr>
    <w:r>
      <w:rPr>
        <w:noProof/>
      </w:rPr>
      <w:pict w14:anchorId="576753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0;margin-top:0;width:597.75pt;height:100.45pt;z-index:-251659776;mso-position-horizontal-relative:page;mso-position-vertical-relative:page">
          <v:imagedata r:id="rId1" o:title="Interv%20Gen%20bn"/>
          <w10:wrap anchorx="page" anchory="pag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D70"/>
    <w:multiLevelType w:val="hybridMultilevel"/>
    <w:tmpl w:val="71AAEC7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5168A6"/>
    <w:multiLevelType w:val="hybridMultilevel"/>
    <w:tmpl w:val="8152A452"/>
    <w:lvl w:ilvl="0" w:tplc="032AB47C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55E31B47"/>
    <w:multiLevelType w:val="hybridMultilevel"/>
    <w:tmpl w:val="3F3E9E44"/>
    <w:lvl w:ilvl="0" w:tplc="FC98E6A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lang w:val="es-ES_tradnl"/>
      </w:rPr>
    </w:lvl>
    <w:lvl w:ilvl="1" w:tplc="FC2A9E2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EC646E2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31573E0"/>
    <w:multiLevelType w:val="hybridMultilevel"/>
    <w:tmpl w:val="41F6E81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1D53AE"/>
    <w:multiLevelType w:val="hybridMultilevel"/>
    <w:tmpl w:val="095EA6F2"/>
    <w:lvl w:ilvl="0" w:tplc="FC2A9E2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78365874">
    <w:abstractNumId w:val="3"/>
  </w:num>
  <w:num w:numId="2" w16cid:durableId="1013922606">
    <w:abstractNumId w:val="0"/>
  </w:num>
  <w:num w:numId="3" w16cid:durableId="396516577">
    <w:abstractNumId w:val="4"/>
  </w:num>
  <w:num w:numId="4" w16cid:durableId="1832141593">
    <w:abstractNumId w:val="2"/>
  </w:num>
  <w:num w:numId="5" w16cid:durableId="156113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1E33"/>
    <w:rsid w:val="00016B69"/>
    <w:rsid w:val="00027164"/>
    <w:rsid w:val="000B5ACC"/>
    <w:rsid w:val="001248C3"/>
    <w:rsid w:val="001442ED"/>
    <w:rsid w:val="00171B23"/>
    <w:rsid w:val="00194C38"/>
    <w:rsid w:val="00202831"/>
    <w:rsid w:val="00274A95"/>
    <w:rsid w:val="0027656A"/>
    <w:rsid w:val="00280B0D"/>
    <w:rsid w:val="002B0AC6"/>
    <w:rsid w:val="002D1DC4"/>
    <w:rsid w:val="003602B8"/>
    <w:rsid w:val="00365B79"/>
    <w:rsid w:val="003B3583"/>
    <w:rsid w:val="003B60B5"/>
    <w:rsid w:val="003F671C"/>
    <w:rsid w:val="00407BA0"/>
    <w:rsid w:val="0046536A"/>
    <w:rsid w:val="004677E3"/>
    <w:rsid w:val="00470792"/>
    <w:rsid w:val="004A54EF"/>
    <w:rsid w:val="00506619"/>
    <w:rsid w:val="00524666"/>
    <w:rsid w:val="00561259"/>
    <w:rsid w:val="005D0160"/>
    <w:rsid w:val="00643193"/>
    <w:rsid w:val="00690414"/>
    <w:rsid w:val="006E0A63"/>
    <w:rsid w:val="006F56BA"/>
    <w:rsid w:val="00705CC8"/>
    <w:rsid w:val="00706561"/>
    <w:rsid w:val="00731D29"/>
    <w:rsid w:val="0077092A"/>
    <w:rsid w:val="0079692F"/>
    <w:rsid w:val="007E070C"/>
    <w:rsid w:val="007F2CA3"/>
    <w:rsid w:val="0080345D"/>
    <w:rsid w:val="0080709F"/>
    <w:rsid w:val="00833E2A"/>
    <w:rsid w:val="00866C87"/>
    <w:rsid w:val="00883895"/>
    <w:rsid w:val="00894E30"/>
    <w:rsid w:val="0089676A"/>
    <w:rsid w:val="008B2A34"/>
    <w:rsid w:val="008F088B"/>
    <w:rsid w:val="008F2A5D"/>
    <w:rsid w:val="009040AE"/>
    <w:rsid w:val="009304F2"/>
    <w:rsid w:val="0097582E"/>
    <w:rsid w:val="009760B7"/>
    <w:rsid w:val="00982FB5"/>
    <w:rsid w:val="009B2017"/>
    <w:rsid w:val="009F7616"/>
    <w:rsid w:val="00A317B1"/>
    <w:rsid w:val="00A67CD1"/>
    <w:rsid w:val="00A83D8C"/>
    <w:rsid w:val="00B126E0"/>
    <w:rsid w:val="00B42E4A"/>
    <w:rsid w:val="00BC6215"/>
    <w:rsid w:val="00BD425B"/>
    <w:rsid w:val="00BF54BB"/>
    <w:rsid w:val="00C23825"/>
    <w:rsid w:val="00C648AE"/>
    <w:rsid w:val="00C91425"/>
    <w:rsid w:val="00C9689C"/>
    <w:rsid w:val="00C96E7C"/>
    <w:rsid w:val="00C97FC3"/>
    <w:rsid w:val="00CE101B"/>
    <w:rsid w:val="00CE79BE"/>
    <w:rsid w:val="00D01146"/>
    <w:rsid w:val="00D269E0"/>
    <w:rsid w:val="00DA1C0F"/>
    <w:rsid w:val="00DA59D3"/>
    <w:rsid w:val="00E155AB"/>
    <w:rsid w:val="00E16B54"/>
    <w:rsid w:val="00E22ACD"/>
    <w:rsid w:val="00E73284"/>
    <w:rsid w:val="00E827AF"/>
    <w:rsid w:val="00E937F3"/>
    <w:rsid w:val="00EC314D"/>
    <w:rsid w:val="00EC3A68"/>
    <w:rsid w:val="00EC595E"/>
    <w:rsid w:val="00F3729B"/>
    <w:rsid w:val="00F41100"/>
    <w:rsid w:val="00F51E33"/>
    <w:rsid w:val="00FA347B"/>
    <w:rsid w:val="00FB184D"/>
    <w:rsid w:val="00FC03D4"/>
    <w:rsid w:val="00FC7D5A"/>
    <w:rsid w:val="00F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63BEA879"/>
  <w15:chartTrackingRefBased/>
  <w15:docId w15:val="{D93730E7-C938-4381-A382-F8475AB4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E33"/>
    <w:pPr>
      <w:widowControl w:val="0"/>
      <w:autoSpaceDE w:val="0"/>
      <w:autoSpaceDN w:val="0"/>
      <w:adjustRightInd w:val="0"/>
    </w:pPr>
    <w:rPr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9692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79692F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194C38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PlantillasWord\Dir%20Gral%20Industria%20b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Dir Gral Industria bn.dot</Template>
  <TotalTime>0</TotalTime>
  <Pages>2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INSTRUCCIÓN DE LA DIRECCIÓN GENERAL DE INDUSTRIA ENERGÍA Y MINAS SOBRE APLICACIÓN DE LA NORMATIVA REGULADORA DE LA OBLIGATORIEDAD DEL VISADO COLEGIAL DE LOS PROYECTOS Y CERIFICADOS DE OBRA RELACIONADOS CON INSTALACIONES SUJETAS A LOS REGLAMENTOS DE SEGUR</vt:lpstr>
    </vt:vector>
  </TitlesOfParts>
  <Company>.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INSTRUCCIÓN DE LA DIRECCIÓN GENERAL DE INDUSTRIA ENERGÍA Y MINAS SOBRE APLICACIÓN DE LA NORMATIVA REGULADORA DE LA OBLIGATORIEDAD DEL VISADO COLEGIAL DE LOS PROYECTOS Y CERIFICADOS DE OBRA RELACIONADOS CON INSTALACIONES SUJETAS A LOS REGLAMENTOS DE SEGUR</dc:title>
  <dc:subject/>
  <dc:creator>mna31s</dc:creator>
  <cp:keywords/>
  <dc:description/>
  <cp:lastModifiedBy>Luis Serrano Artesero</cp:lastModifiedBy>
  <cp:revision>2</cp:revision>
  <cp:lastPrinted>2026-06-17T10:46:00Z</cp:lastPrinted>
  <dcterms:created xsi:type="dcterms:W3CDTF">2026-07-29T10:30:00Z</dcterms:created>
  <dcterms:modified xsi:type="dcterms:W3CDTF">2026-07-29T10:30:00Z</dcterms:modified>
</cp:coreProperties>
</file>